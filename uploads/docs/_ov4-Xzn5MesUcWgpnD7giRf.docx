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86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489"/>
        <w:gridCol w:w="423"/>
        <w:gridCol w:w="6607"/>
      </w:tblGrid>
      <w:tr w:rsidR="003D1B71" w:rsidRPr="00CA16E3" w14:paraId="03C7A8FF" w14:textId="77777777" w:rsidTr="00B31847">
        <w:trPr>
          <w:trHeight w:val="2112"/>
        </w:trPr>
        <w:tc>
          <w:tcPr>
            <w:tcW w:w="3839" w:type="dxa"/>
            <w:gridSpan w:val="3"/>
            <w:vMerge w:val="restart"/>
            <w:tcBorders>
              <w:bottom w:val="nil"/>
            </w:tcBorders>
          </w:tcPr>
          <w:p w14:paraId="611F566A" w14:textId="7B372A6C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A430477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80F088B" w14:textId="77777777" w:rsidR="003D1B71" w:rsidRPr="00665F95" w:rsidRDefault="00CE1F42" w:rsidP="00CE1F42">
            <w:pPr>
              <w:pStyle w:val="Ttulo"/>
            </w:pPr>
            <w:r>
              <w:t>Oscar</w:t>
            </w:r>
            <w:r w:rsidR="00B31847">
              <w:t xml:space="preserve"> Daniel</w:t>
            </w:r>
            <w:r w:rsidR="003D1B71" w:rsidRPr="00665F95">
              <w:rPr>
                <w:lang w:bidi="es-ES"/>
              </w:rPr>
              <w:br/>
            </w:r>
            <w:r>
              <w:t>Navarro</w:t>
            </w:r>
            <w:r w:rsidR="00B31847">
              <w:t xml:space="preserve"> Cieza</w:t>
            </w:r>
          </w:p>
        </w:tc>
      </w:tr>
      <w:tr w:rsidR="003D1B71" w:rsidRPr="00CA16E3" w14:paraId="0F784C4A" w14:textId="77777777" w:rsidTr="00B31847">
        <w:trPr>
          <w:trHeight w:val="1589"/>
        </w:trPr>
        <w:tc>
          <w:tcPr>
            <w:tcW w:w="3839" w:type="dxa"/>
            <w:gridSpan w:val="3"/>
            <w:vMerge/>
            <w:tcBorders>
              <w:bottom w:val="nil"/>
            </w:tcBorders>
          </w:tcPr>
          <w:p w14:paraId="1DAAF2B7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22E132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CA25DC4" w14:textId="4196C7B5" w:rsidR="003D1B71" w:rsidRPr="00F20161" w:rsidRDefault="00B31847" w:rsidP="00F20161">
            <w:pPr>
              <w:pStyle w:val="Ttulo2"/>
            </w:pPr>
            <w:r>
              <w:t xml:space="preserve">Perfil </w:t>
            </w:r>
            <w:r w:rsidR="00BA4760">
              <w:t>p</w:t>
            </w:r>
            <w:r>
              <w:t>ersonal</w:t>
            </w:r>
          </w:p>
          <w:p w14:paraId="7BF41FC9" w14:textId="0E261604" w:rsidR="00671E3C" w:rsidRPr="00457734" w:rsidRDefault="00671E3C" w:rsidP="00665F95">
            <w:pPr>
              <w:spacing w:line="216" w:lineRule="auto"/>
              <w:rPr>
                <w:rFonts w:ascii="Segoe UI" w:hAnsi="Segoe UI" w:cs="Segoe UI"/>
                <w:bCs/>
                <w:sz w:val="21"/>
                <w:szCs w:val="21"/>
                <w:shd w:val="clear" w:color="auto" w:fill="FFFFFF"/>
              </w:rPr>
            </w:pPr>
            <w:r w:rsidRPr="00457734">
              <w:rPr>
                <w:rFonts w:ascii="Segoe UI" w:hAnsi="Segoe UI" w:cs="Segoe UI"/>
                <w:bCs/>
                <w:sz w:val="21"/>
                <w:szCs w:val="21"/>
                <w:shd w:val="clear" w:color="auto" w:fill="FFFFFF"/>
              </w:rPr>
              <w:t>Estudiante de ingeniería informática</w:t>
            </w:r>
            <w:r w:rsidR="001412AA" w:rsidRPr="00457734">
              <w:rPr>
                <w:rFonts w:ascii="Segoe UI" w:hAnsi="Segoe UI" w:cs="Segoe UI"/>
                <w:bCs/>
                <w:sz w:val="21"/>
                <w:szCs w:val="21"/>
                <w:shd w:val="clear" w:color="auto" w:fill="FFFFFF"/>
              </w:rPr>
              <w:t>. Apasionado de la tecnología</w:t>
            </w:r>
            <w:r w:rsidRPr="00457734">
              <w:rPr>
                <w:rFonts w:ascii="Segoe UI" w:hAnsi="Segoe UI" w:cs="Segoe UI"/>
                <w:bCs/>
                <w:sz w:val="21"/>
                <w:szCs w:val="21"/>
                <w:shd w:val="clear" w:color="auto" w:fill="FFFFFF"/>
              </w:rPr>
              <w:t xml:space="preserve"> con especial interés en el desarrollo </w:t>
            </w:r>
            <w:r w:rsidR="001412AA" w:rsidRPr="00457734">
              <w:rPr>
                <w:rFonts w:ascii="Segoe UI" w:hAnsi="Segoe UI" w:cs="Segoe UI"/>
                <w:bCs/>
                <w:sz w:val="21"/>
                <w:szCs w:val="21"/>
                <w:shd w:val="clear" w:color="auto" w:fill="FFFFFF"/>
              </w:rPr>
              <w:t xml:space="preserve">web y </w:t>
            </w:r>
            <w:r w:rsidR="00680233">
              <w:rPr>
                <w:rFonts w:ascii="Segoe UI" w:hAnsi="Segoe UI" w:cs="Segoe UI"/>
                <w:bCs/>
                <w:sz w:val="21"/>
                <w:szCs w:val="21"/>
                <w:shd w:val="clear" w:color="auto" w:fill="FFFFFF"/>
              </w:rPr>
              <w:t>en temas de inteligencia artificial</w:t>
            </w:r>
            <w:r w:rsidRPr="00457734">
              <w:rPr>
                <w:rFonts w:ascii="Segoe UI" w:hAnsi="Segoe UI" w:cs="Segoe UI"/>
                <w:bCs/>
                <w:sz w:val="21"/>
                <w:szCs w:val="21"/>
                <w:shd w:val="clear" w:color="auto" w:fill="FFFFFF"/>
              </w:rPr>
              <w:t xml:space="preserve">. </w:t>
            </w:r>
            <w:r w:rsidR="001412AA" w:rsidRPr="00457734">
              <w:rPr>
                <w:rFonts w:ascii="Segoe UI" w:hAnsi="Segoe UI" w:cs="Segoe UI"/>
                <w:bCs/>
                <w:sz w:val="21"/>
                <w:szCs w:val="21"/>
                <w:shd w:val="clear" w:color="auto" w:fill="FFFFFF"/>
              </w:rPr>
              <w:t>Persona proactiva</w:t>
            </w:r>
            <w:r w:rsidR="00457734" w:rsidRPr="00457734">
              <w:rPr>
                <w:rFonts w:ascii="Segoe UI" w:hAnsi="Segoe UI" w:cs="Segoe UI"/>
                <w:bCs/>
                <w:sz w:val="21"/>
                <w:szCs w:val="21"/>
                <w:shd w:val="clear" w:color="auto" w:fill="FFFFFF"/>
              </w:rPr>
              <w:t xml:space="preserve">, creativa </w:t>
            </w:r>
            <w:r w:rsidR="001412AA" w:rsidRPr="00457734">
              <w:rPr>
                <w:rFonts w:ascii="Segoe UI" w:hAnsi="Segoe UI" w:cs="Segoe UI"/>
                <w:bCs/>
                <w:sz w:val="21"/>
                <w:szCs w:val="21"/>
                <w:shd w:val="clear" w:color="auto" w:fill="FFFFFF"/>
              </w:rPr>
              <w:t xml:space="preserve">y autodidacta. </w:t>
            </w:r>
          </w:p>
          <w:p w14:paraId="5F745E53" w14:textId="77777777" w:rsidR="00BD4A19" w:rsidRPr="00665F95" w:rsidRDefault="00BD4A19" w:rsidP="00665F95">
            <w:pPr>
              <w:spacing w:line="216" w:lineRule="auto"/>
            </w:pPr>
          </w:p>
          <w:p w14:paraId="0E537D2F" w14:textId="0BB5DF00" w:rsidR="003D1B71" w:rsidRPr="00F20161" w:rsidRDefault="00AD3611" w:rsidP="00F20161">
            <w:pPr>
              <w:pStyle w:val="Ttulo2"/>
            </w:pPr>
            <w:sdt>
              <w:sdtPr>
                <w:id w:val="-1554227259"/>
                <w:placeholder>
                  <w:docPart w:val="5F2046505D344F1FBEA51B1DC7D01E4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F20161">
                  <w:t>Formación</w:t>
                </w:r>
              </w:sdtContent>
            </w:sdt>
            <w:r w:rsidR="00BA4760">
              <w:t xml:space="preserve"> académica</w:t>
            </w:r>
          </w:p>
          <w:p w14:paraId="33F61E2F" w14:textId="77777777" w:rsidR="003D1B71" w:rsidRPr="00665F95" w:rsidRDefault="00671E3C" w:rsidP="00665F95">
            <w:pPr>
              <w:pStyle w:val="Nombredelaescuela"/>
              <w:spacing w:line="216" w:lineRule="auto"/>
            </w:pPr>
            <w:r>
              <w:t>Pontificia Universidad Católica del Perú</w:t>
            </w:r>
            <w:r w:rsidR="003D1B71" w:rsidRPr="00665F95">
              <w:rPr>
                <w:lang w:bidi="es-ES"/>
              </w:rPr>
              <w:t xml:space="preserve">, </w:t>
            </w:r>
            <w:r>
              <w:t>Lima.</w:t>
            </w:r>
          </w:p>
          <w:p w14:paraId="03F0CE10" w14:textId="2C1E9EB5" w:rsidR="003D1B71" w:rsidRDefault="00671E3C" w:rsidP="00665F95">
            <w:pPr>
              <w:pStyle w:val="Listaconvietas"/>
              <w:spacing w:line="216" w:lineRule="auto"/>
            </w:pPr>
            <w:r>
              <w:t xml:space="preserve">Estudiante de </w:t>
            </w:r>
            <w:r w:rsidR="00452D89">
              <w:t>8v</w:t>
            </w:r>
            <w:r>
              <w:t xml:space="preserve">o ciclo de la carrera de ingeniería informática. </w:t>
            </w:r>
            <w:r w:rsidR="0061397D">
              <w:t xml:space="preserve">Beca de excelencia académica hijo de docentes, Pronabec. </w:t>
            </w:r>
            <w:r>
              <w:t>Tercio superior.</w:t>
            </w:r>
          </w:p>
          <w:p w14:paraId="481DFF3F" w14:textId="77777777" w:rsidR="0061397D" w:rsidRPr="00665F95" w:rsidRDefault="0061397D" w:rsidP="0061397D">
            <w:pPr>
              <w:pStyle w:val="Nombredelaescuela"/>
              <w:spacing w:line="216" w:lineRule="auto"/>
            </w:pPr>
            <w:r>
              <w:t>Universidad Nacional de San Martín</w:t>
            </w:r>
            <w:r w:rsidRPr="00665F95">
              <w:rPr>
                <w:lang w:bidi="es-ES"/>
              </w:rPr>
              <w:t xml:space="preserve">, </w:t>
            </w:r>
            <w:r>
              <w:t>Tarapoto.</w:t>
            </w:r>
          </w:p>
          <w:p w14:paraId="41D60002" w14:textId="77777777" w:rsidR="0061397D" w:rsidRPr="00665F95" w:rsidRDefault="0061397D" w:rsidP="0061397D">
            <w:pPr>
              <w:pStyle w:val="Listaconvietas"/>
              <w:spacing w:line="216" w:lineRule="auto"/>
            </w:pPr>
            <w:r>
              <w:t>Un ciclo de estudios en la carrera de ingeniería civil.</w:t>
            </w:r>
          </w:p>
          <w:p w14:paraId="49CB2AB0" w14:textId="77777777" w:rsidR="003D1B71" w:rsidRDefault="0061397D" w:rsidP="0061397D">
            <w:pPr>
              <w:pStyle w:val="Ttulo2"/>
            </w:pPr>
            <w:r>
              <w:t>Experiencia laboral</w:t>
            </w:r>
          </w:p>
          <w:p w14:paraId="1231733D" w14:textId="77777777" w:rsidR="0061397D" w:rsidRPr="00665F95" w:rsidRDefault="00FC4EE5" w:rsidP="0061397D">
            <w:pPr>
              <w:pStyle w:val="Fechas"/>
              <w:spacing w:line="216" w:lineRule="auto"/>
            </w:pPr>
            <w:r>
              <w:t xml:space="preserve">Enero 2019 </w:t>
            </w:r>
            <w:r>
              <w:rPr>
                <w:rFonts w:eastAsia="Calibri"/>
                <w:lang w:bidi="es-ES"/>
              </w:rPr>
              <w:t>– febrero 2020</w:t>
            </w:r>
          </w:p>
          <w:p w14:paraId="0E1EA1B6" w14:textId="77777777" w:rsidR="0061397D" w:rsidRPr="00665F95" w:rsidRDefault="00FC4EE5" w:rsidP="0061397D">
            <w:pPr>
              <w:pStyle w:val="Experiencia"/>
              <w:spacing w:line="216" w:lineRule="auto"/>
            </w:pPr>
            <w:r>
              <w:t>Profesor</w:t>
            </w:r>
            <w:r w:rsidR="0061397D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Academia Preuniversitaria Millenium – Picota.</w:t>
            </w:r>
          </w:p>
          <w:p w14:paraId="482E7F96" w14:textId="4BCFD778" w:rsidR="0061397D" w:rsidRPr="00665F95" w:rsidRDefault="00FC4EE5" w:rsidP="0061397D">
            <w:pPr>
              <w:spacing w:line="216" w:lineRule="auto"/>
            </w:pPr>
            <w:r>
              <w:t xml:space="preserve">Profesor de matemáticas </w:t>
            </w:r>
            <w:r w:rsidR="005A222B">
              <w:t>de</w:t>
            </w:r>
            <w:r>
              <w:t xml:space="preserve"> jóvenes de 1° a 5° grado de secundaria. </w:t>
            </w:r>
            <w:r w:rsidR="005F3024">
              <w:t>Preparación y asesoramiento a alumnos postulantes al COAR San Martín.</w:t>
            </w:r>
            <w:r>
              <w:t xml:space="preserve"> </w:t>
            </w:r>
            <w:r w:rsidR="005F3024">
              <w:t>Desarrollador de la página web de la academia.</w:t>
            </w:r>
          </w:p>
          <w:p w14:paraId="3AE1675F" w14:textId="289DC4ED" w:rsidR="003D1B71" w:rsidRPr="00F20161" w:rsidRDefault="005F3024" w:rsidP="00F20161">
            <w:pPr>
              <w:pStyle w:val="Ttulo2"/>
            </w:pPr>
            <w:r>
              <w:t xml:space="preserve">Cursos y </w:t>
            </w:r>
            <w:r w:rsidR="00BA4760">
              <w:t>c</w:t>
            </w:r>
            <w:r>
              <w:t>apacitaciones</w:t>
            </w:r>
          </w:p>
          <w:p w14:paraId="76C9E4E6" w14:textId="77777777" w:rsidR="005F3024" w:rsidRDefault="005F3024" w:rsidP="005F3024">
            <w:pPr>
              <w:pStyle w:val="Listaconvietas"/>
              <w:spacing w:line="216" w:lineRule="auto"/>
            </w:pPr>
            <w:r>
              <w:t>Curso de React.js –</w:t>
            </w:r>
            <w:r w:rsidR="00BD4A19">
              <w:t xml:space="preserve"> Platzi</w:t>
            </w:r>
          </w:p>
          <w:p w14:paraId="676D0F7E" w14:textId="77777777" w:rsidR="005F3024" w:rsidRDefault="005F3024" w:rsidP="005F3024">
            <w:pPr>
              <w:pStyle w:val="Listaconvietas"/>
              <w:spacing w:line="216" w:lineRule="auto"/>
            </w:pPr>
            <w:r>
              <w:t>Curso profesional de Git y GitHub –</w:t>
            </w:r>
            <w:r w:rsidR="00BD4A19">
              <w:t xml:space="preserve"> Platzi</w:t>
            </w:r>
          </w:p>
          <w:p w14:paraId="5DF848B0" w14:textId="19789E68" w:rsidR="005F3024" w:rsidRDefault="00787872" w:rsidP="005F3024">
            <w:pPr>
              <w:pStyle w:val="Listaconvietas"/>
              <w:spacing w:line="216" w:lineRule="auto"/>
            </w:pPr>
            <w:r w:rsidRPr="00787872">
              <w:t>Containers &amp; Kubernetes Essentials</w:t>
            </w:r>
            <w:r>
              <w:t xml:space="preserve"> </w:t>
            </w:r>
            <w:r w:rsidR="005F3024">
              <w:t>–</w:t>
            </w:r>
            <w:r w:rsidR="00BD4A19">
              <w:t xml:space="preserve"> </w:t>
            </w:r>
            <w:r>
              <w:t>IBM</w:t>
            </w:r>
          </w:p>
          <w:p w14:paraId="4361CC1B" w14:textId="19EB2679" w:rsidR="00787872" w:rsidRDefault="00787872" w:rsidP="005F3024">
            <w:pPr>
              <w:pStyle w:val="Listaconvietas"/>
              <w:spacing w:line="216" w:lineRule="auto"/>
              <w:rPr>
                <w:lang w:val="en-US"/>
              </w:rPr>
            </w:pPr>
            <w:r w:rsidRPr="00787872">
              <w:rPr>
                <w:lang w:val="en-US"/>
              </w:rPr>
              <w:t>IBM App Connect (iPaaS) Essentials</w:t>
            </w:r>
            <w:r w:rsidRPr="00787872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 IBM</w:t>
            </w:r>
          </w:p>
          <w:p w14:paraId="1E1E91A0" w14:textId="58CCF2A7" w:rsidR="00787872" w:rsidRPr="00787872" w:rsidRDefault="00787872" w:rsidP="00787872">
            <w:pPr>
              <w:pStyle w:val="Listaconvietas"/>
              <w:spacing w:line="216" w:lineRule="auto"/>
              <w:rPr>
                <w:lang w:val="en-US"/>
              </w:rPr>
            </w:pPr>
            <w:r w:rsidRPr="00787872">
              <w:rPr>
                <w:lang w:val="en-US"/>
              </w:rPr>
              <w:t>Build Your Own Chatbot - Level 1</w:t>
            </w:r>
            <w:r w:rsidRPr="00787872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 IBM</w:t>
            </w:r>
          </w:p>
          <w:p w14:paraId="17F60119" w14:textId="5F69DDA5" w:rsidR="003D1B71" w:rsidRDefault="00BD4A19" w:rsidP="00F20161">
            <w:pPr>
              <w:pStyle w:val="Ttulo2"/>
            </w:pPr>
            <w:r>
              <w:t>Idiomas</w:t>
            </w:r>
          </w:p>
          <w:p w14:paraId="7B68DC54" w14:textId="73C7BFFC" w:rsidR="00457734" w:rsidRPr="00457734" w:rsidRDefault="00457734" w:rsidP="00457734">
            <w:pPr>
              <w:pStyle w:val="Listaconvietas"/>
              <w:spacing w:line="216" w:lineRule="auto"/>
            </w:pPr>
            <w:r>
              <w:t>Español (nativo)</w:t>
            </w:r>
          </w:p>
          <w:p w14:paraId="5394D33A" w14:textId="089D2774" w:rsidR="003D1B71" w:rsidRPr="00665F95" w:rsidRDefault="00BD4A19" w:rsidP="00457734">
            <w:pPr>
              <w:pStyle w:val="Listaconvietas"/>
              <w:spacing w:line="216" w:lineRule="auto"/>
              <w:rPr>
                <w:sz w:val="24"/>
                <w:szCs w:val="24"/>
              </w:rPr>
            </w:pPr>
            <w:r>
              <w:t xml:space="preserve">Inglés </w:t>
            </w:r>
            <w:r w:rsidR="00457734">
              <w:t>(</w:t>
            </w:r>
            <w:r>
              <w:t>intermedio</w:t>
            </w:r>
            <w:r w:rsidR="00787872">
              <w:t xml:space="preserve"> completo</w:t>
            </w:r>
            <w:r w:rsidR="00457734">
              <w:t>)</w:t>
            </w:r>
            <w:r>
              <w:t xml:space="preserve"> – Idiomas Católica</w:t>
            </w:r>
          </w:p>
        </w:tc>
      </w:tr>
      <w:tr w:rsidR="003D1B71" w:rsidRPr="00CA16E3" w14:paraId="164344C8" w14:textId="77777777" w:rsidTr="00B31847">
        <w:trPr>
          <w:trHeight w:val="1164"/>
        </w:trPr>
        <w:tc>
          <w:tcPr>
            <w:tcW w:w="720" w:type="dxa"/>
          </w:tcPr>
          <w:p w14:paraId="15135BCC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3119" w:type="dxa"/>
            <w:gridSpan w:val="2"/>
          </w:tcPr>
          <w:p w14:paraId="22B55B55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227D848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451EECF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736AA8E9" w14:textId="77777777" w:rsidTr="00B31847">
        <w:trPr>
          <w:trHeight w:val="543"/>
        </w:trPr>
        <w:tc>
          <w:tcPr>
            <w:tcW w:w="720" w:type="dxa"/>
          </w:tcPr>
          <w:p w14:paraId="2DB26E5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140F174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0B76AEBD" wp14:editId="631A4B9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5DC74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9" w:type="dxa"/>
            <w:vAlign w:val="center"/>
          </w:tcPr>
          <w:p w14:paraId="237BB8CC" w14:textId="77777777" w:rsidR="003D1B71" w:rsidRPr="00CA16E3" w:rsidRDefault="00B3184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Pueblo Libre</w:t>
            </w:r>
          </w:p>
          <w:p w14:paraId="5C6D32CA" w14:textId="77777777" w:rsidR="003D1B71" w:rsidRPr="00CA16E3" w:rsidRDefault="00B31847" w:rsidP="00B31847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Lima</w:t>
            </w:r>
          </w:p>
        </w:tc>
        <w:tc>
          <w:tcPr>
            <w:tcW w:w="423" w:type="dxa"/>
            <w:vMerge/>
          </w:tcPr>
          <w:p w14:paraId="6442509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F1994B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81198F4" w14:textId="77777777" w:rsidTr="00B31847">
        <w:trPr>
          <w:trHeight w:val="183"/>
        </w:trPr>
        <w:tc>
          <w:tcPr>
            <w:tcW w:w="720" w:type="dxa"/>
          </w:tcPr>
          <w:p w14:paraId="5DDEE595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4B1A778B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168F75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2E5E1B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AA7EFB3" w14:textId="77777777" w:rsidTr="00B31847">
        <w:trPr>
          <w:trHeight w:val="624"/>
        </w:trPr>
        <w:tc>
          <w:tcPr>
            <w:tcW w:w="720" w:type="dxa"/>
          </w:tcPr>
          <w:p w14:paraId="26259033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A19B9E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02D201C0" wp14:editId="4D99D0D5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648A7F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9" w:type="dxa"/>
            <w:vAlign w:val="center"/>
          </w:tcPr>
          <w:p w14:paraId="17FE0121" w14:textId="77777777" w:rsidR="003D1B71" w:rsidRPr="00CA16E3" w:rsidRDefault="00B31847" w:rsidP="00B31847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929 178 606</w:t>
            </w:r>
          </w:p>
        </w:tc>
        <w:tc>
          <w:tcPr>
            <w:tcW w:w="423" w:type="dxa"/>
            <w:vMerge/>
          </w:tcPr>
          <w:p w14:paraId="067E0E8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D002C1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7B12AFD" w14:textId="77777777" w:rsidTr="00B31847">
        <w:trPr>
          <w:trHeight w:val="183"/>
        </w:trPr>
        <w:tc>
          <w:tcPr>
            <w:tcW w:w="720" w:type="dxa"/>
          </w:tcPr>
          <w:p w14:paraId="17A3B09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7DB9A55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60894F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24838A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964AB3F" w14:textId="77777777" w:rsidTr="00B31847">
        <w:trPr>
          <w:trHeight w:val="633"/>
        </w:trPr>
        <w:tc>
          <w:tcPr>
            <w:tcW w:w="720" w:type="dxa"/>
          </w:tcPr>
          <w:p w14:paraId="72CB1615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41B0C3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20ED4A0F" wp14:editId="4A3EE14A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4D647A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9" w:type="dxa"/>
            <w:vAlign w:val="center"/>
          </w:tcPr>
          <w:p w14:paraId="4CB0FCCA" w14:textId="77777777" w:rsidR="003D1B71" w:rsidRPr="00CA16E3" w:rsidRDefault="00B31847" w:rsidP="00B31847">
            <w:pPr>
              <w:pStyle w:val="Informacin"/>
              <w:ind w:right="-116"/>
              <w:rPr>
                <w:lang w:val="es-ES_tradnl"/>
              </w:rPr>
            </w:pPr>
            <w:r>
              <w:rPr>
                <w:lang w:val="es-ES_tradnl"/>
              </w:rPr>
              <w:t>oscar.navarro</w:t>
            </w:r>
            <w:r w:rsidRPr="00B31847">
              <w:rPr>
                <w:lang w:val="es-ES_tradnl"/>
              </w:rPr>
              <w:t>@</w:t>
            </w:r>
            <w:r>
              <w:rPr>
                <w:lang w:val="es-ES_tradnl"/>
              </w:rPr>
              <w:t>pucp.edu.pe</w:t>
            </w:r>
          </w:p>
        </w:tc>
        <w:tc>
          <w:tcPr>
            <w:tcW w:w="423" w:type="dxa"/>
            <w:vMerge/>
          </w:tcPr>
          <w:p w14:paraId="3CDEA4A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45E86C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F2D1E96" w14:textId="77777777" w:rsidTr="00B31847">
        <w:trPr>
          <w:trHeight w:val="174"/>
        </w:trPr>
        <w:tc>
          <w:tcPr>
            <w:tcW w:w="720" w:type="dxa"/>
          </w:tcPr>
          <w:p w14:paraId="260A89D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7D57FEC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3D5550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A2B035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B95D83F" w14:textId="77777777" w:rsidTr="00B31847">
        <w:trPr>
          <w:trHeight w:val="633"/>
        </w:trPr>
        <w:tc>
          <w:tcPr>
            <w:tcW w:w="720" w:type="dxa"/>
          </w:tcPr>
          <w:p w14:paraId="00FB60D9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6BF1E27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955A46E" wp14:editId="1591F3EB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32D426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9" w:type="dxa"/>
            <w:vAlign w:val="center"/>
          </w:tcPr>
          <w:p w14:paraId="2CF49649" w14:textId="77777777" w:rsidR="003D1B71" w:rsidRPr="00CA16E3" w:rsidRDefault="00B31847" w:rsidP="00380FD1">
            <w:pPr>
              <w:pStyle w:val="Informacin"/>
              <w:rPr>
                <w:lang w:val="es-ES_tradnl"/>
              </w:rPr>
            </w:pPr>
            <w:r w:rsidRPr="00B31847">
              <w:rPr>
                <w:lang w:val="es-ES_tradnl"/>
              </w:rPr>
              <w:t>https://www.linkedin.com/in/oscardnavarro/</w:t>
            </w:r>
          </w:p>
        </w:tc>
        <w:tc>
          <w:tcPr>
            <w:tcW w:w="423" w:type="dxa"/>
            <w:vMerge/>
          </w:tcPr>
          <w:p w14:paraId="3E3644D6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2FBA92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6D7C191" w14:textId="77777777" w:rsidTr="00B31847">
        <w:trPr>
          <w:trHeight w:val="4071"/>
        </w:trPr>
        <w:tc>
          <w:tcPr>
            <w:tcW w:w="720" w:type="dxa"/>
          </w:tcPr>
          <w:p w14:paraId="4E95CBDE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3119" w:type="dxa"/>
            <w:gridSpan w:val="2"/>
          </w:tcPr>
          <w:p w14:paraId="63BADB76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12823994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28E791F9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2E29B5CA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2F947" w14:textId="77777777" w:rsidR="00AD3611" w:rsidRDefault="00AD3611" w:rsidP="00590471">
      <w:r>
        <w:separator/>
      </w:r>
    </w:p>
  </w:endnote>
  <w:endnote w:type="continuationSeparator" w:id="0">
    <w:p w14:paraId="1EE7E37D" w14:textId="77777777" w:rsidR="00AD3611" w:rsidRDefault="00AD361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406DC" w14:textId="77777777" w:rsidR="00AD3611" w:rsidRDefault="00AD3611" w:rsidP="00590471">
      <w:r>
        <w:separator/>
      </w:r>
    </w:p>
  </w:footnote>
  <w:footnote w:type="continuationSeparator" w:id="0">
    <w:p w14:paraId="6B0A06C9" w14:textId="77777777" w:rsidR="00AD3611" w:rsidRDefault="00AD361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70A1A" w14:textId="77777777"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C94E340" wp14:editId="36DED369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B9DC82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ei4ssGAO/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h0GyCwe6o9GtkI9CeOSnV9BREtmA4V4uDotiHi3lRm&#10;bxCBBqILljlfgf7knJhCI9j8bYDsF+kwag275fClaoWSw06EHJKbqWSja4ByLQs0AAc+5oWZQneE&#10;ex0V6M/SUEZFBVHNi/KchldoANZQROipSpbzOupY3s8r0J+/BVTMIgbVFz2vdG+gPwH48iAVej6o&#10;OF6k7Zp5hQogVvE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EAqAeVRQY2CzIlFjGUFUkkUFDkxYyxrEWNZgVQSBUVOzBjLWsRY1oyxqKC0Chlj&#10;WYsYywqkEuegiLGsGWNRQW0ImROLGMuaMRYV1CjInFjEWNaMsaigRkHmxCLGsmaMRQUlCjLGshYx&#10;ljVjLCqoUZA5sYixrBljUUGNgsyJRYxlzRiLCmoUZE4sYixrxlhUUKMgc2IRY1kzxqKCCgVbxlhU&#10;UGsgYSxbEWPZMsaighoFSTtvRYxlyxiLCmoUJO28FTGWLWMsKqhRkOzErYixbBljUUGNgmQnbk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KAUiksTwg8DRSJJsfygFIRDUwkKsfyMDmWB5SK&#10;aGAiUTmWh8mxPJRjCYHVC8qxPEyO5QGlUtvA5FgeyrGEwKuCItHkWB7KsYTA00CRaHIsD+VYQuBp&#10;oEg0OZaHciwhsDRQjuVhciwP5VhC4GmgSDQ5lodyLCHwNFAkmhzLQzmWEHgaKBJNjuWhHEsIPA0U&#10;iSbH8lC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M/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V6TjmNtSCIxbNuj3cWm&#10;6EwIo2vpZANblZkTYGHpdbVqOOfjCH9SGPxUpVDFs4Otap5c3eF4mdiyBHvJJn6N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co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Z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6828C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27A"/>
    <w:rsid w:val="00060042"/>
    <w:rsid w:val="0008685D"/>
    <w:rsid w:val="00090860"/>
    <w:rsid w:val="00090EB0"/>
    <w:rsid w:val="00112FD7"/>
    <w:rsid w:val="001412AA"/>
    <w:rsid w:val="00150ABD"/>
    <w:rsid w:val="001946FC"/>
    <w:rsid w:val="00222466"/>
    <w:rsid w:val="0022644A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97ED6"/>
    <w:rsid w:val="003D1B71"/>
    <w:rsid w:val="003E73F9"/>
    <w:rsid w:val="00425A60"/>
    <w:rsid w:val="00436BB8"/>
    <w:rsid w:val="00452D89"/>
    <w:rsid w:val="00457734"/>
    <w:rsid w:val="004738F0"/>
    <w:rsid w:val="004E158A"/>
    <w:rsid w:val="00565C77"/>
    <w:rsid w:val="0056708E"/>
    <w:rsid w:val="005801E5"/>
    <w:rsid w:val="00590471"/>
    <w:rsid w:val="005A222B"/>
    <w:rsid w:val="005D01FA"/>
    <w:rsid w:val="005F3024"/>
    <w:rsid w:val="0061397D"/>
    <w:rsid w:val="0061627A"/>
    <w:rsid w:val="006341BC"/>
    <w:rsid w:val="00653E17"/>
    <w:rsid w:val="00665F95"/>
    <w:rsid w:val="00671E3C"/>
    <w:rsid w:val="00680233"/>
    <w:rsid w:val="006A08E8"/>
    <w:rsid w:val="006D79A8"/>
    <w:rsid w:val="0072353B"/>
    <w:rsid w:val="007575B6"/>
    <w:rsid w:val="007721CF"/>
    <w:rsid w:val="00787872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A6D77"/>
    <w:rsid w:val="009D090F"/>
    <w:rsid w:val="00A31464"/>
    <w:rsid w:val="00A31B16"/>
    <w:rsid w:val="00A33613"/>
    <w:rsid w:val="00A47A8D"/>
    <w:rsid w:val="00A51668"/>
    <w:rsid w:val="00AC6C7E"/>
    <w:rsid w:val="00AD3611"/>
    <w:rsid w:val="00B31847"/>
    <w:rsid w:val="00B4158A"/>
    <w:rsid w:val="00B6466C"/>
    <w:rsid w:val="00BA4760"/>
    <w:rsid w:val="00BB1B5D"/>
    <w:rsid w:val="00BC22C7"/>
    <w:rsid w:val="00BD195A"/>
    <w:rsid w:val="00BD4A19"/>
    <w:rsid w:val="00C07240"/>
    <w:rsid w:val="00C14078"/>
    <w:rsid w:val="00CA16E3"/>
    <w:rsid w:val="00CE1E3D"/>
    <w:rsid w:val="00CE1F42"/>
    <w:rsid w:val="00D0373F"/>
    <w:rsid w:val="00D053FA"/>
    <w:rsid w:val="00DC3F0A"/>
    <w:rsid w:val="00E26AED"/>
    <w:rsid w:val="00E73AB8"/>
    <w:rsid w:val="00E85035"/>
    <w:rsid w:val="00E90A60"/>
    <w:rsid w:val="00ED47F7"/>
    <w:rsid w:val="00EE7E09"/>
    <w:rsid w:val="00F0223C"/>
    <w:rsid w:val="00F20161"/>
    <w:rsid w:val="00F3235D"/>
    <w:rsid w:val="00F32393"/>
    <w:rsid w:val="00F878BD"/>
    <w:rsid w:val="00FC4EE5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470981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2046505D344F1FBEA51B1DC7D01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BE489F-FC76-45F0-BFCF-E7DE64997776}"/>
      </w:docPartPr>
      <w:docPartBody>
        <w:p w:rsidR="00A557C3" w:rsidRDefault="00690792">
          <w:pPr>
            <w:pStyle w:val="5F2046505D344F1FBEA51B1DC7D01E4B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BF8"/>
    <w:rsid w:val="00056B7C"/>
    <w:rsid w:val="000E74C5"/>
    <w:rsid w:val="005F01A0"/>
    <w:rsid w:val="00690792"/>
    <w:rsid w:val="00A557C3"/>
    <w:rsid w:val="00D14BF8"/>
    <w:rsid w:val="00F0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F2046505D344F1FBEA51B1DC7D01E4B">
    <w:name w:val="5F2046505D344F1FBEA51B1DC7D01E4B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1</Pages>
  <Words>196</Words>
  <Characters>1080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2021-08-30T21:08:00Z</dcterms:created>
  <dcterms:modified xsi:type="dcterms:W3CDTF">2021-12-22T22:40:00Z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